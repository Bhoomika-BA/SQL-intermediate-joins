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72CF" w14:textId="77777777" w:rsidR="008E5F35" w:rsidRPr="008E5F35" w:rsidRDefault="008E5F35" w:rsidP="008E5F35">
      <w:pPr>
        <w:rPr>
          <w:b/>
          <w:bCs/>
        </w:rPr>
      </w:pPr>
      <w:r w:rsidRPr="008E5F35">
        <w:rPr>
          <w:b/>
          <w:bCs/>
        </w:rPr>
        <w:t>TASK 4: Oracle SQL Complete Script</w:t>
      </w:r>
    </w:p>
    <w:p w14:paraId="262D5601" w14:textId="77777777" w:rsidR="008E5F35" w:rsidRPr="008E5F35" w:rsidRDefault="008E5F35" w:rsidP="008E5F35">
      <w:pPr>
        <w:rPr>
          <w:b/>
          <w:bCs/>
        </w:rPr>
      </w:pPr>
      <w:r w:rsidRPr="008E5F35">
        <w:rPr>
          <w:b/>
          <w:bCs/>
        </w:rPr>
        <w:t>Author: Bhoomika B A</w:t>
      </w:r>
    </w:p>
    <w:p w14:paraId="745AD6CF" w14:textId="547DD184" w:rsidR="008E5F35" w:rsidRPr="008E5F35" w:rsidRDefault="008E5F35" w:rsidP="008E5F35">
      <w:pPr>
        <w:rPr>
          <w:b/>
          <w:bCs/>
        </w:rPr>
      </w:pPr>
      <w:r w:rsidRPr="008E5F35">
        <w:rPr>
          <w:b/>
          <w:bCs/>
        </w:rPr>
        <w:t>Purpose: Create tables, insert sample data, and run queries</w:t>
      </w:r>
    </w:p>
    <w:p w14:paraId="783B2551" w14:textId="77777777" w:rsidR="008E5F35" w:rsidRDefault="008E5F35" w:rsidP="008E5F35"/>
    <w:p w14:paraId="14A180C7" w14:textId="36B18D13" w:rsidR="008E5F35" w:rsidRPr="008E5F35" w:rsidRDefault="008E5F35" w:rsidP="008E5F35">
      <w:pPr>
        <w:rPr>
          <w:b/>
          <w:bCs/>
        </w:rPr>
      </w:pPr>
      <w:r w:rsidRPr="008E5F35">
        <w:rPr>
          <w:b/>
          <w:bCs/>
        </w:rPr>
        <w:t>CODE</w:t>
      </w:r>
    </w:p>
    <w:p w14:paraId="12D601F3" w14:textId="77777777" w:rsidR="008E5F35" w:rsidRDefault="008E5F35" w:rsidP="008E5F35">
      <w:r>
        <w:t>CREATE TABLE customers (</w:t>
      </w:r>
    </w:p>
    <w:p w14:paraId="37158ED6" w14:textId="77777777" w:rsidR="008E5F35" w:rsidRDefault="008E5F35" w:rsidP="008E5F35">
      <w:r>
        <w:t xml:space="preserve">    </w:t>
      </w:r>
      <w:proofErr w:type="spellStart"/>
      <w:r>
        <w:t>customer_id</w:t>
      </w:r>
      <w:proofErr w:type="spellEnd"/>
      <w:r>
        <w:t xml:space="preserve"> NUMBER PRIMARY KEY,</w:t>
      </w:r>
    </w:p>
    <w:p w14:paraId="51156D20" w14:textId="77777777" w:rsidR="008E5F35" w:rsidRDefault="008E5F35" w:rsidP="008E5F35">
      <w:r>
        <w:t xml:space="preserve">    </w:t>
      </w:r>
      <w:proofErr w:type="spellStart"/>
      <w:r>
        <w:t>first_name</w:t>
      </w:r>
      <w:proofErr w:type="spellEnd"/>
      <w:r>
        <w:t xml:space="preserve"> VARCHAR2(50),</w:t>
      </w:r>
    </w:p>
    <w:p w14:paraId="3E08461B" w14:textId="77777777" w:rsidR="008E5F35" w:rsidRDefault="008E5F35" w:rsidP="008E5F35">
      <w:r>
        <w:t xml:space="preserve">    </w:t>
      </w:r>
      <w:proofErr w:type="spellStart"/>
      <w:r>
        <w:t>last_name</w:t>
      </w:r>
      <w:proofErr w:type="spellEnd"/>
      <w:r>
        <w:t xml:space="preserve"> VARCHAR2(50),</w:t>
      </w:r>
    </w:p>
    <w:p w14:paraId="5E765FB6" w14:textId="77777777" w:rsidR="008E5F35" w:rsidRDefault="008E5F35" w:rsidP="008E5F35">
      <w:r>
        <w:t xml:space="preserve">    email VARCHAR2(100),</w:t>
      </w:r>
    </w:p>
    <w:p w14:paraId="7E42A427" w14:textId="77777777" w:rsidR="008E5F35" w:rsidRDefault="008E5F35" w:rsidP="008E5F35">
      <w:r>
        <w:t xml:space="preserve">    city VARCHAR2(50),</w:t>
      </w:r>
    </w:p>
    <w:p w14:paraId="5DA0609B" w14:textId="77777777" w:rsidR="008E5F35" w:rsidRDefault="008E5F35" w:rsidP="008E5F35">
      <w:r>
        <w:t xml:space="preserve">    country VARCHAR2(50)</w:t>
      </w:r>
    </w:p>
    <w:p w14:paraId="5D83955F" w14:textId="10139F6C" w:rsidR="008E5F35" w:rsidRDefault="008E5F35" w:rsidP="008E5F35">
      <w:r>
        <w:t>);</w:t>
      </w:r>
    </w:p>
    <w:p w14:paraId="1C06358E" w14:textId="77777777" w:rsidR="008E5F35" w:rsidRDefault="008E5F35" w:rsidP="008E5F35">
      <w:r>
        <w:t>CREATE TABLE categories (</w:t>
      </w:r>
    </w:p>
    <w:p w14:paraId="35414C79" w14:textId="77777777" w:rsidR="008E5F35" w:rsidRDefault="008E5F35" w:rsidP="008E5F35">
      <w:r>
        <w:t xml:space="preserve">    </w:t>
      </w:r>
      <w:proofErr w:type="spellStart"/>
      <w:r>
        <w:t>category_id</w:t>
      </w:r>
      <w:proofErr w:type="spellEnd"/>
      <w:r>
        <w:t xml:space="preserve"> NUMBER PRIMARY KEY,</w:t>
      </w:r>
    </w:p>
    <w:p w14:paraId="251F872A" w14:textId="77777777" w:rsidR="008E5F35" w:rsidRDefault="008E5F35" w:rsidP="008E5F35">
      <w:r>
        <w:t xml:space="preserve">    </w:t>
      </w:r>
      <w:proofErr w:type="spellStart"/>
      <w:r>
        <w:t>category_name</w:t>
      </w:r>
      <w:proofErr w:type="spellEnd"/>
      <w:r>
        <w:t xml:space="preserve"> VARCHAR2(50)</w:t>
      </w:r>
    </w:p>
    <w:p w14:paraId="6AD88451" w14:textId="5BD7A39C" w:rsidR="008E5F35" w:rsidRDefault="008E5F35" w:rsidP="008E5F35">
      <w:r>
        <w:t>);</w:t>
      </w:r>
    </w:p>
    <w:p w14:paraId="0F590593" w14:textId="77777777" w:rsidR="008E5F35" w:rsidRDefault="008E5F35" w:rsidP="008E5F35">
      <w:r>
        <w:t>CREATE TABLE products (</w:t>
      </w:r>
    </w:p>
    <w:p w14:paraId="65378C7A" w14:textId="77777777" w:rsidR="008E5F35" w:rsidRDefault="008E5F35" w:rsidP="008E5F35">
      <w:r>
        <w:t xml:space="preserve">    </w:t>
      </w:r>
      <w:proofErr w:type="spellStart"/>
      <w:r>
        <w:t>product_id</w:t>
      </w:r>
      <w:proofErr w:type="spellEnd"/>
      <w:r>
        <w:t xml:space="preserve"> NUMBER PRIMARY KEY,</w:t>
      </w:r>
    </w:p>
    <w:p w14:paraId="1F150761" w14:textId="77777777" w:rsidR="008E5F35" w:rsidRDefault="008E5F35" w:rsidP="008E5F35">
      <w:r>
        <w:t xml:space="preserve">    </w:t>
      </w:r>
      <w:proofErr w:type="spellStart"/>
      <w:r>
        <w:t>product_name</w:t>
      </w:r>
      <w:proofErr w:type="spellEnd"/>
      <w:r>
        <w:t xml:space="preserve"> VARCHAR2(100),</w:t>
      </w:r>
    </w:p>
    <w:p w14:paraId="04C8CCAA" w14:textId="77777777" w:rsidR="008E5F35" w:rsidRDefault="008E5F35" w:rsidP="008E5F35">
      <w:r>
        <w:t xml:space="preserve">    </w:t>
      </w:r>
      <w:proofErr w:type="spellStart"/>
      <w:r>
        <w:t>category_id</w:t>
      </w:r>
      <w:proofErr w:type="spellEnd"/>
      <w:r>
        <w:t xml:space="preserve"> NUMBER REFERENCES categories(</w:t>
      </w:r>
      <w:proofErr w:type="spellStart"/>
      <w:r>
        <w:t>category_id</w:t>
      </w:r>
      <w:proofErr w:type="spellEnd"/>
      <w:r>
        <w:t>),</w:t>
      </w:r>
    </w:p>
    <w:p w14:paraId="2660409E" w14:textId="77777777" w:rsidR="008E5F35" w:rsidRDefault="008E5F35" w:rsidP="008E5F35">
      <w:r>
        <w:t xml:space="preserve">    price NUMBER</w:t>
      </w:r>
    </w:p>
    <w:p w14:paraId="559BC357" w14:textId="77777777" w:rsidR="008E5F35" w:rsidRDefault="008E5F35" w:rsidP="008E5F35">
      <w:r>
        <w:t>);</w:t>
      </w:r>
    </w:p>
    <w:p w14:paraId="53A1C78E" w14:textId="77777777" w:rsidR="008E5F35" w:rsidRDefault="008E5F35" w:rsidP="008E5F35"/>
    <w:p w14:paraId="00718275" w14:textId="77777777" w:rsidR="008E5F35" w:rsidRDefault="008E5F35" w:rsidP="008E5F35">
      <w:r>
        <w:lastRenderedPageBreak/>
        <w:t>CREATE TABLE orders (</w:t>
      </w:r>
    </w:p>
    <w:p w14:paraId="1DA67D40" w14:textId="77777777" w:rsidR="008E5F35" w:rsidRDefault="008E5F35" w:rsidP="008E5F35">
      <w:r>
        <w:t xml:space="preserve">    </w:t>
      </w:r>
      <w:proofErr w:type="spellStart"/>
      <w:r>
        <w:t>order_id</w:t>
      </w:r>
      <w:proofErr w:type="spellEnd"/>
      <w:r>
        <w:t xml:space="preserve"> NUMBER PRIMARY KEY,</w:t>
      </w:r>
    </w:p>
    <w:p w14:paraId="171FC351" w14:textId="77777777" w:rsidR="008E5F35" w:rsidRDefault="008E5F35" w:rsidP="008E5F35">
      <w:r>
        <w:t xml:space="preserve">    </w:t>
      </w:r>
      <w:proofErr w:type="spellStart"/>
      <w:r>
        <w:t>customer_id</w:t>
      </w:r>
      <w:proofErr w:type="spellEnd"/>
      <w:r>
        <w:t xml:space="preserve"> NUMBER REFERENCES customers(</w:t>
      </w:r>
      <w:proofErr w:type="spellStart"/>
      <w:r>
        <w:t>customer_id</w:t>
      </w:r>
      <w:proofErr w:type="spellEnd"/>
      <w:r>
        <w:t>),</w:t>
      </w:r>
    </w:p>
    <w:p w14:paraId="3894A8D8" w14:textId="77777777" w:rsidR="008E5F35" w:rsidRDefault="008E5F35" w:rsidP="008E5F35">
      <w:r>
        <w:t xml:space="preserve">    </w:t>
      </w:r>
      <w:proofErr w:type="spellStart"/>
      <w:r>
        <w:t>product_id</w:t>
      </w:r>
      <w:proofErr w:type="spellEnd"/>
      <w:r>
        <w:t xml:space="preserve"> NUMBER REFERENCES products(</w:t>
      </w:r>
      <w:proofErr w:type="spellStart"/>
      <w:r>
        <w:t>product_id</w:t>
      </w:r>
      <w:proofErr w:type="spellEnd"/>
      <w:r>
        <w:t>),</w:t>
      </w:r>
    </w:p>
    <w:p w14:paraId="3A1E4152" w14:textId="77777777" w:rsidR="008E5F35" w:rsidRDefault="008E5F35" w:rsidP="008E5F35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35BCB6AA" w14:textId="77777777" w:rsidR="008E5F35" w:rsidRDefault="008E5F35" w:rsidP="008E5F35">
      <w:r>
        <w:t xml:space="preserve">    </w:t>
      </w:r>
      <w:proofErr w:type="spellStart"/>
      <w:r>
        <w:t>total_amount</w:t>
      </w:r>
      <w:proofErr w:type="spellEnd"/>
      <w:r>
        <w:t xml:space="preserve"> NUMBER</w:t>
      </w:r>
    </w:p>
    <w:p w14:paraId="73C8A4D3" w14:textId="7AAC8C68" w:rsidR="008E5F35" w:rsidRDefault="008E5F35" w:rsidP="008E5F35">
      <w:r>
        <w:t>);</w:t>
      </w:r>
    </w:p>
    <w:p w14:paraId="73681BC6" w14:textId="77777777" w:rsidR="008E5F35" w:rsidRDefault="008E5F35" w:rsidP="008E5F35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email, city, country)</w:t>
      </w:r>
    </w:p>
    <w:p w14:paraId="7BFE7522" w14:textId="77777777" w:rsidR="008E5F35" w:rsidRDefault="008E5F35" w:rsidP="008E5F35">
      <w:r>
        <w:t>VALUES (1, 'John', 'Doe', 'john@example.com', 'New York', 'USA');</w:t>
      </w:r>
    </w:p>
    <w:p w14:paraId="6BE0A371" w14:textId="77777777" w:rsidR="008E5F35" w:rsidRDefault="008E5F35" w:rsidP="008E5F35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email, city, country)</w:t>
      </w:r>
    </w:p>
    <w:p w14:paraId="23EB1D44" w14:textId="77777777" w:rsidR="008E5F35" w:rsidRDefault="008E5F35" w:rsidP="008E5F35">
      <w:r>
        <w:t>VALUES (2, 'Alice', 'Smith', 'alice@example.com', 'Los Angeles', 'USA');</w:t>
      </w:r>
    </w:p>
    <w:p w14:paraId="0DCE6CE2" w14:textId="77777777" w:rsidR="008E5F35" w:rsidRDefault="008E5F35" w:rsidP="008E5F35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email, city, country)</w:t>
      </w:r>
    </w:p>
    <w:p w14:paraId="4333CFE6" w14:textId="77777777" w:rsidR="008E5F35" w:rsidRDefault="008E5F35" w:rsidP="008E5F35">
      <w:r>
        <w:t>VALUES (3, 'Bob', 'Johnson', 'bob@example.com', 'Chicago', 'USA');</w:t>
      </w:r>
    </w:p>
    <w:p w14:paraId="35BB946E" w14:textId="77777777" w:rsidR="008E5F35" w:rsidRDefault="008E5F35" w:rsidP="008E5F35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email, city, country)</w:t>
      </w:r>
    </w:p>
    <w:p w14:paraId="660595C6" w14:textId="489371D5" w:rsidR="008E5F35" w:rsidRDefault="008E5F35" w:rsidP="008E5F35">
      <w:r>
        <w:t>VALUES (4, 'Eva', 'Williams', 'eva@example.com', 'New York', 'USA');</w:t>
      </w:r>
    </w:p>
    <w:p w14:paraId="7F4FC509" w14:textId="77777777" w:rsidR="008E5F35" w:rsidRDefault="008E5F35" w:rsidP="008E5F35">
      <w:r>
        <w:t>INSERT INTO categories (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)</w:t>
      </w:r>
    </w:p>
    <w:p w14:paraId="3246F0FE" w14:textId="77777777" w:rsidR="008E5F35" w:rsidRDefault="008E5F35" w:rsidP="008E5F35">
      <w:r>
        <w:t>VALUES (1, 'Electronics');</w:t>
      </w:r>
    </w:p>
    <w:p w14:paraId="66980A86" w14:textId="77777777" w:rsidR="008E5F35" w:rsidRDefault="008E5F35" w:rsidP="008E5F35">
      <w:r>
        <w:t>INSERT INTO categories (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)</w:t>
      </w:r>
    </w:p>
    <w:p w14:paraId="71D8B71B" w14:textId="77777777" w:rsidR="008E5F35" w:rsidRDefault="008E5F35" w:rsidP="008E5F35">
      <w:r>
        <w:t>VALUES (2, 'Clothing');</w:t>
      </w:r>
    </w:p>
    <w:p w14:paraId="21F56D63" w14:textId="77777777" w:rsidR="008E5F35" w:rsidRDefault="008E5F35" w:rsidP="008E5F35">
      <w:r>
        <w:t>INSERT INTO categories (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)</w:t>
      </w:r>
    </w:p>
    <w:p w14:paraId="3C772E7E" w14:textId="5B82E28D" w:rsidR="008E5F35" w:rsidRDefault="008E5F35" w:rsidP="008E5F35">
      <w:r>
        <w:t>VALUES (3, 'Books');</w:t>
      </w:r>
    </w:p>
    <w:p w14:paraId="433F7B34" w14:textId="77777777" w:rsidR="008E5F35" w:rsidRDefault="008E5F35" w:rsidP="008E5F35"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, price)</w:t>
      </w:r>
    </w:p>
    <w:p w14:paraId="75665526" w14:textId="77777777" w:rsidR="008E5F35" w:rsidRDefault="008E5F35" w:rsidP="008E5F35">
      <w:r>
        <w:t>VALUES (101, 'Laptop', 1, 1200);</w:t>
      </w:r>
    </w:p>
    <w:p w14:paraId="71DD9C25" w14:textId="77777777" w:rsidR="008E5F35" w:rsidRDefault="008E5F35" w:rsidP="008E5F35"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, price)</w:t>
      </w:r>
    </w:p>
    <w:p w14:paraId="5DBC35B2" w14:textId="77777777" w:rsidR="008E5F35" w:rsidRDefault="008E5F35" w:rsidP="008E5F35">
      <w:r>
        <w:lastRenderedPageBreak/>
        <w:t>VALUES (102, 'T-Shirt', 2, 25);</w:t>
      </w:r>
    </w:p>
    <w:p w14:paraId="1864CA0E" w14:textId="77777777" w:rsidR="008E5F35" w:rsidRDefault="008E5F35" w:rsidP="008E5F35"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, price)</w:t>
      </w:r>
    </w:p>
    <w:p w14:paraId="67D87E70" w14:textId="473A23D3" w:rsidR="008E5F35" w:rsidRDefault="008E5F35" w:rsidP="008E5F35">
      <w:r>
        <w:t>VALUES (103, 'Novel', 3, 15);</w:t>
      </w:r>
    </w:p>
    <w:p w14:paraId="77779016" w14:textId="77777777" w:rsidR="008E5F35" w:rsidRDefault="008E5F35" w:rsidP="008E5F35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40DF906E" w14:textId="77777777" w:rsidR="008E5F35" w:rsidRDefault="008E5F35" w:rsidP="008E5F35">
      <w:r>
        <w:t>VALUES (1001, 1, 101, DATE '2025-01-15', 1200);</w:t>
      </w:r>
    </w:p>
    <w:p w14:paraId="5BB4B04A" w14:textId="77777777" w:rsidR="008E5F35" w:rsidRDefault="008E5F35" w:rsidP="008E5F35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3DDBE90A" w14:textId="77777777" w:rsidR="008E5F35" w:rsidRDefault="008E5F35" w:rsidP="008E5F35">
      <w:r>
        <w:t>VALUES (1002, 2, 102, DATE '2025-03-20', 25);</w:t>
      </w:r>
    </w:p>
    <w:p w14:paraId="3887FC86" w14:textId="77777777" w:rsidR="008E5F35" w:rsidRDefault="008E5F35" w:rsidP="008E5F35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53EF7CFE" w14:textId="77777777" w:rsidR="008E5F35" w:rsidRDefault="008E5F35" w:rsidP="008E5F35">
      <w:r>
        <w:t>VALUES (1003, 1, 103, DATE '2025-04-10', 15);</w:t>
      </w:r>
    </w:p>
    <w:p w14:paraId="259AEDB9" w14:textId="77777777" w:rsidR="008E5F35" w:rsidRDefault="008E5F35" w:rsidP="008E5F35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3607DEE4" w14:textId="1C7D1F02" w:rsidR="008E5F35" w:rsidRDefault="008E5F35" w:rsidP="008E5F35">
      <w:r>
        <w:t>VALUES (1004, 3, 103, DATE '2025-05-05', 15);</w:t>
      </w:r>
    </w:p>
    <w:p w14:paraId="66FE9B74" w14:textId="77777777" w:rsidR="008E5F35" w:rsidRDefault="008E5F35" w:rsidP="008E5F35">
      <w:r>
        <w:t>SELECT * FROM customers;</w:t>
      </w:r>
    </w:p>
    <w:p w14:paraId="509EAE0C" w14:textId="77777777" w:rsidR="008E5F35" w:rsidRDefault="008E5F35" w:rsidP="008E5F35">
      <w:r>
        <w:t>SELECT * FROM categories;</w:t>
      </w:r>
    </w:p>
    <w:p w14:paraId="7287D454" w14:textId="77777777" w:rsidR="008E5F35" w:rsidRDefault="008E5F35" w:rsidP="008E5F35">
      <w:r>
        <w:t>SELECT * FROM products;</w:t>
      </w:r>
    </w:p>
    <w:p w14:paraId="1E3DA979" w14:textId="071B62E7" w:rsidR="008E5F35" w:rsidRDefault="008E5F35" w:rsidP="008E5F35">
      <w:r>
        <w:t>SELECT * FROM orders;</w:t>
      </w:r>
    </w:p>
    <w:p w14:paraId="3E9B5B2D" w14:textId="77777777" w:rsidR="008E5F35" w:rsidRDefault="008E5F35" w:rsidP="008E5F35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, </w:t>
      </w:r>
    </w:p>
    <w:p w14:paraId="6905AD7A" w14:textId="77777777" w:rsidR="008E5F35" w:rsidRDefault="008E5F35" w:rsidP="008E5F35">
      <w:r>
        <w:t xml:space="preserve">       </w:t>
      </w:r>
      <w:proofErr w:type="spellStart"/>
      <w:r>
        <w:t>c.first_name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c.email</w:t>
      </w:r>
      <w:proofErr w:type="spellEnd"/>
      <w:proofErr w:type="gramEnd"/>
      <w:r>
        <w:t>,</w:t>
      </w:r>
    </w:p>
    <w:p w14:paraId="19DD2340" w14:textId="77777777" w:rsidR="008E5F35" w:rsidRDefault="008E5F35" w:rsidP="008E5F35">
      <w:r>
        <w:t xml:space="preserve">   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539E0060" w14:textId="77777777" w:rsidR="008E5F35" w:rsidRDefault="008E5F35" w:rsidP="008E5F35">
      <w:r>
        <w:t>FROM orders o</w:t>
      </w:r>
    </w:p>
    <w:p w14:paraId="6F815091" w14:textId="77777777" w:rsidR="008E5F35" w:rsidRDefault="008E5F35" w:rsidP="008E5F35">
      <w:r>
        <w:t xml:space="preserve">INNER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EFCC7E1" w14:textId="77777777" w:rsidR="008E5F35" w:rsidRDefault="008E5F35" w:rsidP="008E5F35">
      <w:r>
        <w:t xml:space="preserve">INNER JOIN products p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28CF0A8" w14:textId="77777777" w:rsidR="008E5F35" w:rsidRDefault="008E5F35" w:rsidP="008E5F35"/>
    <w:p w14:paraId="03F948C8" w14:textId="77777777" w:rsidR="008E5F35" w:rsidRDefault="008E5F35" w:rsidP="008E5F35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</w:p>
    <w:p w14:paraId="0D69DBC7" w14:textId="77777777" w:rsidR="008E5F35" w:rsidRDefault="008E5F35" w:rsidP="008E5F35">
      <w:r>
        <w:t>FROM customers c</w:t>
      </w:r>
    </w:p>
    <w:p w14:paraId="312120D5" w14:textId="77777777" w:rsidR="008E5F35" w:rsidRDefault="008E5F35" w:rsidP="008E5F35">
      <w:r>
        <w:lastRenderedPageBreak/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0766E4F3" w14:textId="40ADDCDC" w:rsidR="008E5F35" w:rsidRDefault="008E5F35" w:rsidP="008E5F35">
      <w:r>
        <w:t xml:space="preserve">WHERE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IS NULL;</w:t>
      </w:r>
    </w:p>
    <w:p w14:paraId="1169FC19" w14:textId="77777777" w:rsidR="008E5F35" w:rsidRDefault="008E5F35" w:rsidP="008E5F35"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9F8F8F1" w14:textId="77777777" w:rsidR="008E5F35" w:rsidRDefault="008E5F35" w:rsidP="008E5F35">
      <w:r>
        <w:t>FROM orders o</w:t>
      </w:r>
    </w:p>
    <w:p w14:paraId="4F72EF52" w14:textId="77777777" w:rsidR="008E5F35" w:rsidRDefault="008E5F35" w:rsidP="008E5F35">
      <w:r>
        <w:t xml:space="preserve">INNER JOIN products p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753F85B" w14:textId="77777777" w:rsidR="008E5F35" w:rsidRDefault="008E5F35" w:rsidP="008E5F35">
      <w:r>
        <w:t xml:space="preserve">GROUP BY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234891C5" w14:textId="68FEAC73" w:rsidR="008E5F35" w:rsidRDefault="008E5F35" w:rsidP="008E5F35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320D0969" w14:textId="77777777" w:rsidR="008E5F35" w:rsidRDefault="008E5F35" w:rsidP="008E5F35">
      <w:r>
        <w:t xml:space="preserve">SELECT </w:t>
      </w:r>
      <w:proofErr w:type="spellStart"/>
      <w:proofErr w:type="gramStart"/>
      <w:r>
        <w:t>cat.category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category_revenue</w:t>
      </w:r>
      <w:proofErr w:type="spellEnd"/>
    </w:p>
    <w:p w14:paraId="392EC8A0" w14:textId="77777777" w:rsidR="008E5F35" w:rsidRDefault="008E5F35" w:rsidP="008E5F35">
      <w:r>
        <w:t>FROM categories cat</w:t>
      </w:r>
    </w:p>
    <w:p w14:paraId="52D386E7" w14:textId="77777777" w:rsidR="008E5F35" w:rsidRDefault="008E5F35" w:rsidP="008E5F35">
      <w:r>
        <w:t xml:space="preserve">INNER JOIN products p ON </w:t>
      </w:r>
      <w:proofErr w:type="spellStart"/>
      <w:proofErr w:type="gramStart"/>
      <w:r>
        <w:t>cat.category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17EB3186" w14:textId="77777777" w:rsidR="008E5F35" w:rsidRDefault="008E5F35" w:rsidP="008E5F35">
      <w:r>
        <w:t xml:space="preserve">INNER JOIN orders o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</w:p>
    <w:p w14:paraId="34D7A0D8" w14:textId="77777777" w:rsidR="008E5F35" w:rsidRDefault="008E5F35" w:rsidP="008E5F35">
      <w:r>
        <w:t xml:space="preserve">GROUP BY </w:t>
      </w:r>
      <w:proofErr w:type="spellStart"/>
      <w:proofErr w:type="gramStart"/>
      <w:r>
        <w:t>cat.category</w:t>
      </w:r>
      <w:proofErr w:type="gramEnd"/>
      <w:r>
        <w:t>_name</w:t>
      </w:r>
      <w:proofErr w:type="spellEnd"/>
    </w:p>
    <w:p w14:paraId="3FF7B839" w14:textId="0D2AB164" w:rsidR="008E5F35" w:rsidRDefault="008E5F35" w:rsidP="008E5F35">
      <w:r>
        <w:t xml:space="preserve">ORDER BY </w:t>
      </w:r>
      <w:proofErr w:type="spellStart"/>
      <w:r>
        <w:t>category_revenue</w:t>
      </w:r>
      <w:proofErr w:type="spellEnd"/>
      <w:r>
        <w:t xml:space="preserve"> DESC;</w:t>
      </w:r>
    </w:p>
    <w:p w14:paraId="1D634504" w14:textId="77777777" w:rsidR="008E5F35" w:rsidRDefault="008E5F35" w:rsidP="008E5F35">
      <w:r>
        <w:t xml:space="preserve">SELECT </w:t>
      </w:r>
      <w:proofErr w:type="spellStart"/>
      <w:proofErr w:type="gramStart"/>
      <w:r>
        <w:t>c.city</w:t>
      </w:r>
      <w:proofErr w:type="spellEnd"/>
      <w:proofErr w:type="gramEnd"/>
      <w:r>
        <w:t>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city_sales</w:t>
      </w:r>
      <w:proofErr w:type="spellEnd"/>
    </w:p>
    <w:p w14:paraId="045B69EC" w14:textId="77777777" w:rsidR="008E5F35" w:rsidRDefault="008E5F35" w:rsidP="008E5F35">
      <w:r>
        <w:t>FROM orders o</w:t>
      </w:r>
    </w:p>
    <w:p w14:paraId="41FB3071" w14:textId="77777777" w:rsidR="008E5F35" w:rsidRDefault="008E5F35" w:rsidP="008E5F35">
      <w:r>
        <w:t xml:space="preserve">INNER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5C7E313F" w14:textId="77777777" w:rsidR="008E5F35" w:rsidRDefault="008E5F35" w:rsidP="008E5F35">
      <w:r>
        <w:t xml:space="preserve">WHERE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BETWEEN DATE '2025-01-01' AND DATE '2025-12-31'</w:t>
      </w:r>
    </w:p>
    <w:p w14:paraId="703421B0" w14:textId="77777777" w:rsidR="008E5F35" w:rsidRDefault="008E5F35" w:rsidP="008E5F35">
      <w:r>
        <w:t xml:space="preserve">GROUP BY </w:t>
      </w:r>
      <w:proofErr w:type="spellStart"/>
      <w:proofErr w:type="gramStart"/>
      <w:r>
        <w:t>c.city</w:t>
      </w:r>
      <w:proofErr w:type="spellEnd"/>
      <w:proofErr w:type="gramEnd"/>
    </w:p>
    <w:p w14:paraId="1AFD5B0B" w14:textId="77777777" w:rsidR="008E5F35" w:rsidRDefault="008E5F35" w:rsidP="008E5F35">
      <w:r>
        <w:t xml:space="preserve">ORDER BY </w:t>
      </w:r>
      <w:proofErr w:type="spellStart"/>
      <w:r>
        <w:t>city_sales</w:t>
      </w:r>
      <w:proofErr w:type="spellEnd"/>
      <w:r>
        <w:t xml:space="preserve"> DESC;</w:t>
      </w:r>
    </w:p>
    <w:p w14:paraId="049A8373" w14:textId="1B2FCADC" w:rsidR="008E5F35" w:rsidRPr="008E5F35" w:rsidRDefault="008E5F35" w:rsidP="008E5F35">
      <w:pPr>
        <w:rPr>
          <w:b/>
          <w:bCs/>
          <w:sz w:val="48"/>
          <w:szCs w:val="48"/>
        </w:rPr>
      </w:pPr>
      <w:r w:rsidRPr="008E5F35">
        <w:rPr>
          <w:b/>
          <w:bCs/>
          <w:sz w:val="48"/>
          <w:szCs w:val="48"/>
        </w:rPr>
        <w:t>OUTPUT</w:t>
      </w:r>
    </w:p>
    <w:p w14:paraId="227AAC86" w14:textId="3C784312" w:rsidR="576062CF" w:rsidRDefault="008E5F35" w:rsidP="008E5F35">
      <w:r w:rsidRPr="008E5F35">
        <w:lastRenderedPageBreak/>
        <w:drawing>
          <wp:inline distT="0" distB="0" distL="0" distR="0" wp14:anchorId="6CB1E866" wp14:editId="574DC913">
            <wp:extent cx="5704205" cy="3964675"/>
            <wp:effectExtent l="0" t="0" r="0" b="0"/>
            <wp:docPr id="163682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4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78" cy="397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8F3E" w14:textId="274FC297" w:rsidR="008E5F35" w:rsidRDefault="008E5F35" w:rsidP="008E5F35">
      <w:pPr>
        <w:rPr>
          <w:b/>
          <w:bCs/>
          <w:sz w:val="48"/>
          <w:szCs w:val="48"/>
        </w:rPr>
      </w:pPr>
      <w:r w:rsidRPr="008E5F35">
        <w:rPr>
          <w:b/>
          <w:bCs/>
          <w:sz w:val="48"/>
          <w:szCs w:val="48"/>
        </w:rPr>
        <w:t>INSIGHTS</w:t>
      </w:r>
    </w:p>
    <w:p w14:paraId="7B0CA59F" w14:textId="77777777" w:rsidR="008E5F35" w:rsidRPr="008E5F35" w:rsidRDefault="008E5F35" w:rsidP="008E5F35">
      <w:pPr>
        <w:rPr>
          <w:sz w:val="36"/>
          <w:szCs w:val="36"/>
        </w:rPr>
      </w:pPr>
      <w:r w:rsidRPr="008E5F35">
        <w:rPr>
          <w:sz w:val="36"/>
          <w:szCs w:val="36"/>
        </w:rPr>
        <w:t>1. Electronics category generates the highest revenue.</w:t>
      </w:r>
    </w:p>
    <w:p w14:paraId="2F3AADF6" w14:textId="77777777" w:rsidR="008E5F35" w:rsidRPr="008E5F35" w:rsidRDefault="008E5F35" w:rsidP="008E5F35">
      <w:pPr>
        <w:rPr>
          <w:sz w:val="36"/>
          <w:szCs w:val="36"/>
        </w:rPr>
      </w:pPr>
      <w:r w:rsidRPr="008E5F35">
        <w:rPr>
          <w:sz w:val="36"/>
          <w:szCs w:val="36"/>
        </w:rPr>
        <w:t>2. Some customers have never placed orders.</w:t>
      </w:r>
    </w:p>
    <w:p w14:paraId="62FBD01E" w14:textId="7930911A" w:rsidR="008E5F35" w:rsidRDefault="008E5F35" w:rsidP="008E5F35">
      <w:pPr>
        <w:rPr>
          <w:sz w:val="36"/>
          <w:szCs w:val="36"/>
        </w:rPr>
      </w:pPr>
      <w:r w:rsidRPr="008E5F35">
        <w:rPr>
          <w:sz w:val="36"/>
          <w:szCs w:val="36"/>
        </w:rPr>
        <w:t>3. Few products contribute most of the total sales.</w:t>
      </w:r>
    </w:p>
    <w:p w14:paraId="6EFB1FCE" w14:textId="09CCD844" w:rsidR="008E5F35" w:rsidRPr="008E5F35" w:rsidRDefault="008E5F35" w:rsidP="008E5F35">
      <w:pPr>
        <w:rPr>
          <w:sz w:val="36"/>
          <w:szCs w:val="36"/>
        </w:rPr>
      </w:pPr>
      <w:r>
        <w:rPr>
          <w:sz w:val="36"/>
          <w:szCs w:val="36"/>
        </w:rPr>
        <w:t xml:space="preserve">4. Used </w:t>
      </w:r>
      <w:proofErr w:type="gramStart"/>
      <w:r>
        <w:rPr>
          <w:sz w:val="36"/>
          <w:szCs w:val="36"/>
        </w:rPr>
        <w:t>SQL  Online</w:t>
      </w:r>
      <w:proofErr w:type="gramEnd"/>
      <w:r>
        <w:rPr>
          <w:sz w:val="36"/>
          <w:szCs w:val="36"/>
        </w:rPr>
        <w:t xml:space="preserve"> IDE-SQL Editor</w:t>
      </w:r>
    </w:p>
    <w:sectPr w:rsidR="008E5F35" w:rsidRPr="008E5F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4BFA" w14:textId="77777777" w:rsidR="008874B3" w:rsidRDefault="008874B3">
      <w:pPr>
        <w:spacing w:line="240" w:lineRule="auto"/>
      </w:pPr>
      <w:r>
        <w:separator/>
      </w:r>
    </w:p>
  </w:endnote>
  <w:endnote w:type="continuationSeparator" w:id="0">
    <w:p w14:paraId="620F5D62" w14:textId="77777777" w:rsidR="008874B3" w:rsidRDefault="008874B3">
      <w:pPr>
        <w:spacing w:line="240" w:lineRule="auto"/>
      </w:pPr>
      <w:r>
        <w:continuationSeparator/>
      </w:r>
    </w:p>
  </w:endnote>
  <w:endnote w:type="continuationNotice" w:id="1">
    <w:p w14:paraId="466F2538" w14:textId="77777777" w:rsidR="008874B3" w:rsidRDefault="008874B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C8BEC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19DA865" w14:textId="77777777" w:rsidTr="733B038C">
      <w:tc>
        <w:tcPr>
          <w:tcW w:w="3120" w:type="dxa"/>
        </w:tcPr>
        <w:p w14:paraId="770D83E4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5C89BA3D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2ABA8C1B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28521A90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EC4DC15" w14:textId="77777777" w:rsidTr="733B038C">
      <w:tc>
        <w:tcPr>
          <w:tcW w:w="3120" w:type="dxa"/>
        </w:tcPr>
        <w:p w14:paraId="4BD0896C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1A34DF03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795C235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13BE7DF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E71B" w14:textId="77777777" w:rsidR="008874B3" w:rsidRDefault="008874B3">
      <w:pPr>
        <w:spacing w:line="240" w:lineRule="auto"/>
      </w:pPr>
      <w:r>
        <w:separator/>
      </w:r>
    </w:p>
  </w:footnote>
  <w:footnote w:type="continuationSeparator" w:id="0">
    <w:p w14:paraId="5EE6281C" w14:textId="77777777" w:rsidR="008874B3" w:rsidRDefault="008874B3">
      <w:pPr>
        <w:spacing w:line="240" w:lineRule="auto"/>
      </w:pPr>
      <w:r>
        <w:continuationSeparator/>
      </w:r>
    </w:p>
  </w:footnote>
  <w:footnote w:type="continuationNotice" w:id="1">
    <w:p w14:paraId="4129A765" w14:textId="77777777" w:rsidR="008874B3" w:rsidRDefault="008874B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31D1C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03494DD2" w14:textId="77777777" w:rsidTr="008830C9">
      <w:tc>
        <w:tcPr>
          <w:tcW w:w="3120" w:type="dxa"/>
        </w:tcPr>
        <w:p w14:paraId="55EC649D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500C41796E314C81BE5222D1D937879F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2A7BF71F1A9A444EAA80BBA526930D7E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68DCBC5D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77333A1C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2E3B1854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1CC5474C" w14:textId="77777777" w:rsidTr="00FD478C">
      <w:tc>
        <w:tcPr>
          <w:tcW w:w="3120" w:type="dxa"/>
        </w:tcPr>
        <w:p w14:paraId="39E81F83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47C19B457ABD456FB0618496B988E029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190DADF3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CD6F016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74CF724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35"/>
    <w:rsid w:val="002C3BE4"/>
    <w:rsid w:val="002F7E04"/>
    <w:rsid w:val="00371BD9"/>
    <w:rsid w:val="0042207D"/>
    <w:rsid w:val="004C683E"/>
    <w:rsid w:val="00500997"/>
    <w:rsid w:val="00530EF3"/>
    <w:rsid w:val="005936DA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8874B3"/>
    <w:rsid w:val="008E5F35"/>
    <w:rsid w:val="00904DBE"/>
    <w:rsid w:val="00A75901"/>
    <w:rsid w:val="00B5233A"/>
    <w:rsid w:val="00BA6612"/>
    <w:rsid w:val="00C26C30"/>
    <w:rsid w:val="00C36AFE"/>
    <w:rsid w:val="00CA1E31"/>
    <w:rsid w:val="00CD7F50"/>
    <w:rsid w:val="00DA395D"/>
    <w:rsid w:val="00DF1ADF"/>
    <w:rsid w:val="00DF3215"/>
    <w:rsid w:val="00E078FD"/>
    <w:rsid w:val="00E23707"/>
    <w:rsid w:val="00E879E7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471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SHEK%20B%20A\AppData\Local\Microsoft\Office\16.0\DTS\en-IN%7b597664DE-B21F-4818-A4E3-F5FCF3F256FF%7d\%7b07A2C819-A120-44C2-8011-19D9BF463F53%7dTF795a8be7-09f1-4a99-b0d5-9ceb1acfb335f93d958e_win32-29f8f7c6876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0C41796E314C81BE5222D1D9378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339EB-9DFF-4AAE-B84E-8C7C20989ECC}"/>
      </w:docPartPr>
      <w:docPartBody>
        <w:p w:rsidR="00000000" w:rsidRDefault="00000000">
          <w:pPr>
            <w:pStyle w:val="500C41796E314C81BE5222D1D937879F"/>
          </w:pPr>
          <w:r>
            <w:t>456</w:t>
          </w:r>
        </w:p>
      </w:docPartBody>
    </w:docPart>
    <w:docPart>
      <w:docPartPr>
        <w:name w:val="2A7BF71F1A9A444EAA80BBA526930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8B364-3BFB-4E45-9E7D-2718B572D983}"/>
      </w:docPartPr>
      <w:docPartBody>
        <w:p w:rsidR="00000000" w:rsidRDefault="00000000">
          <w:pPr>
            <w:pStyle w:val="2A7BF71F1A9A444EAA80BBA526930D7E"/>
          </w:pPr>
          <w:r w:rsidRPr="576062CF">
            <w:t>Row Head</w:t>
          </w:r>
        </w:p>
      </w:docPartBody>
    </w:docPart>
    <w:docPart>
      <w:docPartPr>
        <w:name w:val="47C19B457ABD456FB0618496B988E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4A567-819F-417E-AB2C-A10752D1E29B}"/>
      </w:docPartPr>
      <w:docPartBody>
        <w:p w:rsidR="00000000" w:rsidRDefault="00000000">
          <w:pPr>
            <w:pStyle w:val="47C19B457ABD456FB0618496B988E029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DF"/>
    <w:rsid w:val="00C36AFE"/>
    <w:rsid w:val="00E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2737EDF53944A39625B365940B0300">
    <w:name w:val="1B2737EDF53944A39625B365940B0300"/>
  </w:style>
  <w:style w:type="paragraph" w:customStyle="1" w:styleId="E5828010F61B4906B8DCDE718FCE4F31">
    <w:name w:val="E5828010F61B4906B8DCDE718FCE4F31"/>
  </w:style>
  <w:style w:type="paragraph" w:customStyle="1" w:styleId="967B67A2ED5C4F66A876E58BCE23CD11">
    <w:name w:val="967B67A2ED5C4F66A876E58BCE23CD11"/>
  </w:style>
  <w:style w:type="paragraph" w:customStyle="1" w:styleId="189012AD01484EEBB595F04FF9CC477F">
    <w:name w:val="189012AD01484EEBB595F04FF9CC477F"/>
  </w:style>
  <w:style w:type="paragraph" w:customStyle="1" w:styleId="A5CF9EDA92324659A9BF09FB74E95EA9">
    <w:name w:val="A5CF9EDA92324659A9BF09FB74E95EA9"/>
  </w:style>
  <w:style w:type="paragraph" w:customStyle="1" w:styleId="E12FE714C6104D30B6E2247041C3FD6D">
    <w:name w:val="E12FE714C6104D30B6E2247041C3FD6D"/>
  </w:style>
  <w:style w:type="paragraph" w:customStyle="1" w:styleId="E2C8C9F4E3F84F2C81705B776EDC6E9F">
    <w:name w:val="E2C8C9F4E3F84F2C81705B776EDC6E9F"/>
  </w:style>
  <w:style w:type="paragraph" w:customStyle="1" w:styleId="461986B93E0C430C8A479CE5014BEF8B">
    <w:name w:val="461986B93E0C430C8A479CE5014BEF8B"/>
  </w:style>
  <w:style w:type="paragraph" w:customStyle="1" w:styleId="38462CE708794456A28A0BF89F4F25B4">
    <w:name w:val="38462CE708794456A28A0BF89F4F25B4"/>
  </w:style>
  <w:style w:type="paragraph" w:customStyle="1" w:styleId="0752E696C54243B7A577687C39EAED9C">
    <w:name w:val="0752E696C54243B7A577687C39EAED9C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759941D82A0F44CBBAFB23FEC9F7EF80">
    <w:name w:val="759941D82A0F44CBBAFB23FEC9F7EF80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42BADB7013C04CEDB24C48CEE14D94AD">
    <w:name w:val="42BADB7013C04CEDB24C48CEE14D94AD"/>
  </w:style>
  <w:style w:type="paragraph" w:customStyle="1" w:styleId="5DBD46E0457E498DBAD4FF9A0AF48AFB">
    <w:name w:val="5DBD46E0457E498DBAD4FF9A0AF48AFB"/>
  </w:style>
  <w:style w:type="paragraph" w:customStyle="1" w:styleId="B357490AB4794294A94E20B918F6A2D1">
    <w:name w:val="B357490AB4794294A94E20B918F6A2D1"/>
  </w:style>
  <w:style w:type="paragraph" w:customStyle="1" w:styleId="D0D120215A0845F49189EDCF13242837">
    <w:name w:val="D0D120215A0845F49189EDCF13242837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F09F15BFBF1044879609996B6FE79E22">
    <w:name w:val="F09F15BFBF1044879609996B6FE79E22"/>
  </w:style>
  <w:style w:type="paragraph" w:customStyle="1" w:styleId="2A8F55AB4CEA496DBC8DE90C0852943A">
    <w:name w:val="2A8F55AB4CEA496DBC8DE90C0852943A"/>
  </w:style>
  <w:style w:type="paragraph" w:customStyle="1" w:styleId="4B7D3E9F9C2E4DEEA12F812C769E88B9">
    <w:name w:val="4B7D3E9F9C2E4DEEA12F812C769E88B9"/>
  </w:style>
  <w:style w:type="paragraph" w:customStyle="1" w:styleId="D0BD1B1924A24AA29DD8934CC31341E9">
    <w:name w:val="D0BD1B1924A24AA29DD8934CC31341E9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E42E439D03144F109D98AEB695096960">
    <w:name w:val="E42E439D03144F109D98AEB695096960"/>
  </w:style>
  <w:style w:type="paragraph" w:customStyle="1" w:styleId="5FFC35A7C28246369467ECC3681D1A7B">
    <w:name w:val="5FFC35A7C28246369467ECC3681D1A7B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A4644B28C5F54BEBB2D8404D543938FE">
    <w:name w:val="A4644B28C5F54BEBB2D8404D543938FE"/>
  </w:style>
  <w:style w:type="paragraph" w:customStyle="1" w:styleId="3D5C4A746C8B4CDBA98AD61A46D55A8D">
    <w:name w:val="3D5C4A746C8B4CDBA98AD61A46D55A8D"/>
  </w:style>
  <w:style w:type="paragraph" w:customStyle="1" w:styleId="8224DF09CBF04F8C96181C98E6E00C98">
    <w:name w:val="8224DF09CBF04F8C96181C98E6E00C98"/>
  </w:style>
  <w:style w:type="paragraph" w:customStyle="1" w:styleId="B0E1F7E0607846BBAAF3E17FE5890798">
    <w:name w:val="B0E1F7E0607846BBAAF3E17FE5890798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9E1A08096AD14494B3B568841FF872BD">
    <w:name w:val="9E1A08096AD14494B3B568841FF872BD"/>
  </w:style>
  <w:style w:type="paragraph" w:customStyle="1" w:styleId="0C6955FE09C649D797E87FA3EB4F5393">
    <w:name w:val="0C6955FE09C649D797E87FA3EB4F5393"/>
  </w:style>
  <w:style w:type="paragraph" w:customStyle="1" w:styleId="61495125FDC040C0AE2551B322FBB550">
    <w:name w:val="61495125FDC040C0AE2551B322FBB550"/>
  </w:style>
  <w:style w:type="paragraph" w:customStyle="1" w:styleId="D7DDE9D472674D1389ABCF5B8E88013D">
    <w:name w:val="D7DDE9D472674D1389ABCF5B8E88013D"/>
  </w:style>
  <w:style w:type="paragraph" w:customStyle="1" w:styleId="CD3D475FED83441785F3AA802A7C8BFF">
    <w:name w:val="CD3D475FED83441785F3AA802A7C8BFF"/>
  </w:style>
  <w:style w:type="paragraph" w:customStyle="1" w:styleId="048FF2A1261E416E9B76F70A69DD779A">
    <w:name w:val="048FF2A1261E416E9B76F70A69DD779A"/>
  </w:style>
  <w:style w:type="paragraph" w:customStyle="1" w:styleId="8EC51122127442D6ADF0607127E46007">
    <w:name w:val="8EC51122127442D6ADF0607127E46007"/>
  </w:style>
  <w:style w:type="paragraph" w:customStyle="1" w:styleId="550239C33D90410D97E64EE2739BF438">
    <w:name w:val="550239C33D90410D97E64EE2739BF438"/>
  </w:style>
  <w:style w:type="paragraph" w:customStyle="1" w:styleId="2CAD989A91894489945F2345270656C9">
    <w:name w:val="2CAD989A91894489945F2345270656C9"/>
  </w:style>
  <w:style w:type="paragraph" w:customStyle="1" w:styleId="642033112C0849B7998798427E2CED98">
    <w:name w:val="642033112C0849B7998798427E2CED98"/>
  </w:style>
  <w:style w:type="paragraph" w:customStyle="1" w:styleId="14F8E867E7074192B94E73373B545B60">
    <w:name w:val="14F8E867E7074192B94E73373B545B60"/>
  </w:style>
  <w:style w:type="paragraph" w:customStyle="1" w:styleId="D4E0DF77990A42E481E4180D6C6DE928">
    <w:name w:val="D4E0DF77990A42E481E4180D6C6DE928"/>
  </w:style>
  <w:style w:type="paragraph" w:customStyle="1" w:styleId="AC0D2F371DF143B5A3089766F10EBB9E">
    <w:name w:val="AC0D2F371DF143B5A3089766F10EBB9E"/>
  </w:style>
  <w:style w:type="paragraph" w:customStyle="1" w:styleId="31B55B1723894F0FA1C62761181A8B76">
    <w:name w:val="31B55B1723894F0FA1C62761181A8B76"/>
  </w:style>
  <w:style w:type="paragraph" w:customStyle="1" w:styleId="23AC157A4EC04454B518E52AE4E5DEBA">
    <w:name w:val="23AC157A4EC04454B518E52AE4E5DEBA"/>
  </w:style>
  <w:style w:type="paragraph" w:customStyle="1" w:styleId="B398498F7784487C96182F644123185E">
    <w:name w:val="B398498F7784487C96182F644123185E"/>
  </w:style>
  <w:style w:type="paragraph" w:customStyle="1" w:styleId="D28314595D2C4B11B60E84FC91751677">
    <w:name w:val="D28314595D2C4B11B60E84FC91751677"/>
  </w:style>
  <w:style w:type="paragraph" w:customStyle="1" w:styleId="222B4D9785FC4470BA5641EA17F4F96B">
    <w:name w:val="222B4D9785FC4470BA5641EA17F4F96B"/>
  </w:style>
  <w:style w:type="paragraph" w:customStyle="1" w:styleId="9AF8D7D57F8645C8B4BFD114010B4788">
    <w:name w:val="9AF8D7D57F8645C8B4BFD114010B4788"/>
  </w:style>
  <w:style w:type="paragraph" w:customStyle="1" w:styleId="00B39999CE1D4ED497D6277C035BB346">
    <w:name w:val="00B39999CE1D4ED497D6277C035BB346"/>
  </w:style>
  <w:style w:type="paragraph" w:customStyle="1" w:styleId="C0BFAF1BCAFC4E769F8FACF195E67DC1">
    <w:name w:val="C0BFAF1BCAFC4E769F8FACF195E67DC1"/>
  </w:style>
  <w:style w:type="paragraph" w:customStyle="1" w:styleId="F87F7D8100954BB7B580E4E77729EC90">
    <w:name w:val="F87F7D8100954BB7B580E4E77729EC90"/>
  </w:style>
  <w:style w:type="paragraph" w:customStyle="1" w:styleId="0226AA938A1D4EDB96EEDE2039A0D69D">
    <w:name w:val="0226AA938A1D4EDB96EEDE2039A0D69D"/>
  </w:style>
  <w:style w:type="paragraph" w:customStyle="1" w:styleId="A941636F988940748BB6806563836059">
    <w:name w:val="A941636F988940748BB6806563836059"/>
  </w:style>
  <w:style w:type="paragraph" w:customStyle="1" w:styleId="71C34B13FD3F4A7894432C757C3D30D9">
    <w:name w:val="71C34B13FD3F4A7894432C757C3D30D9"/>
  </w:style>
  <w:style w:type="paragraph" w:customStyle="1" w:styleId="5F534F3A7B624093829467A3944B1345">
    <w:name w:val="5F534F3A7B624093829467A3944B1345"/>
  </w:style>
  <w:style w:type="paragraph" w:customStyle="1" w:styleId="02F100243B1842AF9597978074CF7220">
    <w:name w:val="02F100243B1842AF9597978074CF7220"/>
  </w:style>
  <w:style w:type="paragraph" w:customStyle="1" w:styleId="9AAE69CAF683403095B0D3B55345E563">
    <w:name w:val="9AAE69CAF683403095B0D3B55345E563"/>
  </w:style>
  <w:style w:type="paragraph" w:customStyle="1" w:styleId="C1C1E44B12554F0EA87C0D3A008D6128">
    <w:name w:val="C1C1E44B12554F0EA87C0D3A008D6128"/>
  </w:style>
  <w:style w:type="paragraph" w:customStyle="1" w:styleId="D636DD9641144CFBBA7B5E739084B7EC">
    <w:name w:val="D636DD9641144CFBBA7B5E739084B7EC"/>
  </w:style>
  <w:style w:type="paragraph" w:customStyle="1" w:styleId="465AF8FE356F40A58C52A5B7719FDE3F">
    <w:name w:val="465AF8FE356F40A58C52A5B7719FDE3F"/>
  </w:style>
  <w:style w:type="paragraph" w:customStyle="1" w:styleId="0149A66033D742778D40DB975F9D68AB">
    <w:name w:val="0149A66033D742778D40DB975F9D68AB"/>
  </w:style>
  <w:style w:type="paragraph" w:customStyle="1" w:styleId="EDDDBADE59EA47E9996B3ED6D93861F7">
    <w:name w:val="EDDDBADE59EA47E9996B3ED6D93861F7"/>
  </w:style>
  <w:style w:type="paragraph" w:customStyle="1" w:styleId="821ABEC894A74FBB8A61A6D573017800">
    <w:name w:val="821ABEC894A74FBB8A61A6D573017800"/>
  </w:style>
  <w:style w:type="paragraph" w:customStyle="1" w:styleId="09E38DC8DE5446A391DF11CA9591275E">
    <w:name w:val="09E38DC8DE5446A391DF11CA9591275E"/>
  </w:style>
  <w:style w:type="paragraph" w:customStyle="1" w:styleId="616838DC6B7C4D83851FAD1AB642E70B">
    <w:name w:val="616838DC6B7C4D83851FAD1AB642E70B"/>
  </w:style>
  <w:style w:type="paragraph" w:customStyle="1" w:styleId="1968E5EA738B4838BDF4A185A184C2B7">
    <w:name w:val="1968E5EA738B4838BDF4A185A184C2B7"/>
  </w:style>
  <w:style w:type="paragraph" w:customStyle="1" w:styleId="6D564709E9F545D28A301280BB5BE5CA">
    <w:name w:val="6D564709E9F545D28A301280BB5BE5CA"/>
  </w:style>
  <w:style w:type="paragraph" w:customStyle="1" w:styleId="488659F4E8A045C581477B1545ED8A00">
    <w:name w:val="488659F4E8A045C581477B1545ED8A00"/>
  </w:style>
  <w:style w:type="paragraph" w:customStyle="1" w:styleId="C6FE8E171DE941EDBA6213C0FBD59FE7">
    <w:name w:val="C6FE8E171DE941EDBA6213C0FBD59FE7"/>
  </w:style>
  <w:style w:type="paragraph" w:customStyle="1" w:styleId="4CE1F685E7664F14899F33BB26ADC5CB">
    <w:name w:val="4CE1F685E7664F14899F33BB26ADC5CB"/>
  </w:style>
  <w:style w:type="paragraph" w:customStyle="1" w:styleId="3F737D892B1A45A39283EE68352172AC">
    <w:name w:val="3F737D892B1A45A39283EE68352172AC"/>
  </w:style>
  <w:style w:type="paragraph" w:customStyle="1" w:styleId="D9C72F8ADD3443C8BA29DADC2B3A503A">
    <w:name w:val="D9C72F8ADD3443C8BA29DADC2B3A503A"/>
  </w:style>
  <w:style w:type="paragraph" w:customStyle="1" w:styleId="4A30973CB5B54B709934F6E186530892">
    <w:name w:val="4A30973CB5B54B709934F6E186530892"/>
  </w:style>
  <w:style w:type="paragraph" w:customStyle="1" w:styleId="B86F58397B1C455BB790956484D4484C">
    <w:name w:val="B86F58397B1C455BB790956484D4484C"/>
  </w:style>
  <w:style w:type="paragraph" w:customStyle="1" w:styleId="BE1F2F0D9DA14A998851B9516BA3FE4E">
    <w:name w:val="BE1F2F0D9DA14A998851B9516BA3FE4E"/>
  </w:style>
  <w:style w:type="paragraph" w:customStyle="1" w:styleId="049BE7D018BF4BFBAB66DB92D17F9695">
    <w:name w:val="049BE7D018BF4BFBAB66DB92D17F9695"/>
  </w:style>
  <w:style w:type="paragraph" w:customStyle="1" w:styleId="084B9AD486314874A66F8BF39F2AAD2C">
    <w:name w:val="084B9AD486314874A66F8BF39F2AAD2C"/>
  </w:style>
  <w:style w:type="paragraph" w:customStyle="1" w:styleId="0F1BD96D2B9D45B5826A7135EE2F6914">
    <w:name w:val="0F1BD96D2B9D45B5826A7135EE2F6914"/>
  </w:style>
  <w:style w:type="paragraph" w:customStyle="1" w:styleId="19E126294A4B4573BAFF4CF435E92272">
    <w:name w:val="19E126294A4B4573BAFF4CF435E92272"/>
  </w:style>
  <w:style w:type="paragraph" w:customStyle="1" w:styleId="3610B7EE9C9544E99C20DAB65EAD4A35">
    <w:name w:val="3610B7EE9C9544E99C20DAB65EAD4A35"/>
  </w:style>
  <w:style w:type="paragraph" w:customStyle="1" w:styleId="9B648AAFA5894330B2ED271436C687AB">
    <w:name w:val="9B648AAFA5894330B2ED271436C687AB"/>
  </w:style>
  <w:style w:type="paragraph" w:customStyle="1" w:styleId="500C41796E314C81BE5222D1D937879F">
    <w:name w:val="500C41796E314C81BE5222D1D937879F"/>
  </w:style>
  <w:style w:type="paragraph" w:customStyle="1" w:styleId="2A7BF71F1A9A444EAA80BBA526930D7E">
    <w:name w:val="2A7BF71F1A9A444EAA80BBA526930D7E"/>
  </w:style>
  <w:style w:type="paragraph" w:customStyle="1" w:styleId="47C19B457ABD456FB0618496B988E029">
    <w:name w:val="47C19B457ABD456FB0618496B988E029"/>
  </w:style>
  <w:style w:type="paragraph" w:customStyle="1" w:styleId="C4016C7128934AE7AEB885BF1610DCC9">
    <w:name w:val="C4016C7128934AE7AEB885BF1610DCC9"/>
  </w:style>
  <w:style w:type="paragraph" w:customStyle="1" w:styleId="7B6545079D4E4C128310C598C2953C21">
    <w:name w:val="7B6545079D4E4C128310C598C2953C21"/>
  </w:style>
  <w:style w:type="paragraph" w:customStyle="1" w:styleId="69470597AB074BFB8434C53B2053D39C">
    <w:name w:val="69470597AB074BFB8434C53B2053D39C"/>
  </w:style>
  <w:style w:type="paragraph" w:customStyle="1" w:styleId="F3FB29E7EC15457C863FF34FBE971314">
    <w:name w:val="F3FB29E7EC15457C863FF34FBE971314"/>
  </w:style>
  <w:style w:type="paragraph" w:customStyle="1" w:styleId="9EBDEE8CD05F402086165AABF39DC986">
    <w:name w:val="9EBDEE8CD05F402086165AABF39DC986"/>
  </w:style>
  <w:style w:type="paragraph" w:customStyle="1" w:styleId="0F0DAF6BF7B3406589F1DD1378258BDE">
    <w:name w:val="0F0DAF6BF7B3406589F1DD1378258BDE"/>
  </w:style>
  <w:style w:type="paragraph" w:customStyle="1" w:styleId="A478DC299DF24FD7AECC9CC009BAB817">
    <w:name w:val="A478DC299DF24FD7AECC9CC009BAB817"/>
  </w:style>
  <w:style w:type="paragraph" w:customStyle="1" w:styleId="9A97D9F417AC4136AAAF15D96939CB14">
    <w:name w:val="9A97D9F417AC4136AAAF15D96939CB14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DE250C0E6C534308B87C1C974D5560EA">
    <w:name w:val="DE250C0E6C534308B87C1C974D5560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{07A2C819-A120-44C2-8011-19D9BF463F53}TF795a8be7-09f1-4a99-b0d5-9ceb1acfb335f93d958e_win32-29f8f7c68765</Template>
  <TotalTime>0</TotalTime>
  <Pages>5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2026-01-20T14:04:00Z</dcterms:created>
  <dcterms:modified xsi:type="dcterms:W3CDTF">2026-01-20T14:15:00Z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